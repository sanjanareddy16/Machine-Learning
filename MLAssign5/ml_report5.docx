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9B16F6" w:rsidRPr="009B16F6" w:rsidRDefault="009B16F6" w:rsidP="009B16F6">
            <w:pPr>
              <w:pStyle w:val="Heading1"/>
            </w:pPr>
            <w:r>
              <w:t xml:space="preserve">CSE 6363: MACHINE LEARNING ASSIGNMENT - </w:t>
            </w:r>
            <w:r w:rsidR="006E7B3D">
              <w:t>5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9B16F6" w:rsidRPr="001907FC" w:rsidRDefault="009B16F6" w:rsidP="00881BBD">
            <w:pPr>
              <w:pStyle w:val="Heading2"/>
              <w:numPr>
                <w:ilvl w:val="0"/>
                <w:numId w:val="0"/>
              </w:numPr>
              <w:rPr>
                <w:b w:val="0"/>
              </w:rPr>
            </w:pPr>
            <w:r w:rsidRPr="001907FC">
              <w:rPr>
                <w:b w:val="0"/>
              </w:rPr>
              <w:t xml:space="preserve">Sanjana Reddy </w:t>
            </w:r>
          </w:p>
          <w:p w:rsidR="001907FC" w:rsidRPr="001907FC" w:rsidRDefault="009B16F6" w:rsidP="00881BBD">
            <w:pPr>
              <w:pStyle w:val="Heading2"/>
              <w:numPr>
                <w:ilvl w:val="0"/>
                <w:numId w:val="0"/>
              </w:numPr>
              <w:rPr>
                <w:b w:val="0"/>
              </w:rPr>
            </w:pPr>
            <w:proofErr w:type="spellStart"/>
            <w:r w:rsidRPr="001907FC">
              <w:rPr>
                <w:b w:val="0"/>
              </w:rPr>
              <w:t>Thigulla</w:t>
            </w:r>
            <w:proofErr w:type="spellEnd"/>
            <w:r w:rsidR="001907FC">
              <w:rPr>
                <w:b w:val="0"/>
              </w:rPr>
              <w:t xml:space="preserve">               1002142811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6E7B3D" w:rsidP="00881BBD">
            <w:pPr>
              <w:pStyle w:val="Heading3"/>
              <w:numPr>
                <w:ilvl w:val="0"/>
                <w:numId w:val="0"/>
              </w:numPr>
            </w:pPr>
            <w:r>
              <w:t>12</w:t>
            </w:r>
            <w:r w:rsidR="009B16F6">
              <w:t>/</w:t>
            </w:r>
            <w:r w:rsidR="00CB1489">
              <w:t>1</w:t>
            </w:r>
            <w:r>
              <w:t>0</w:t>
            </w:r>
            <w:r w:rsidR="009B16F6">
              <w:t>/2023</w:t>
            </w:r>
          </w:p>
          <w:p w:rsidR="00874FE7" w:rsidRPr="00DF198B" w:rsidRDefault="00536DC5" w:rsidP="00881BBD">
            <w:pPr>
              <w:pStyle w:val="Heading3"/>
              <w:numPr>
                <w:ilvl w:val="0"/>
                <w:numId w:val="0"/>
              </w:numPr>
            </w:pPr>
            <w:sdt>
              <w:sdtPr>
                <w:id w:val="-1516760087"/>
                <w:placeholder>
                  <w:docPart w:val="16C0BB1103124565AB19450380A65425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9B16F6" w:rsidP="00881BBD">
            <w:pPr>
              <w:pStyle w:val="Heading3"/>
              <w:numPr>
                <w:ilvl w:val="0"/>
                <w:numId w:val="0"/>
              </w:numPr>
            </w:pPr>
            <w:r>
              <w:t>Fall 2023</w:t>
            </w:r>
          </w:p>
          <w:p w:rsidR="00DF198B" w:rsidRPr="00DF198B" w:rsidRDefault="00536DC5" w:rsidP="00881BBD">
            <w:pPr>
              <w:pStyle w:val="Heading3"/>
              <w:numPr>
                <w:ilvl w:val="0"/>
                <w:numId w:val="0"/>
              </w:numPr>
            </w:pPr>
            <w:sdt>
              <w:sdtPr>
                <w:id w:val="1492440299"/>
                <w:placeholder>
                  <w:docPart w:val="5E109BF78BA24C3BB59A8A472710CB9A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9B16F6" w:rsidP="00881BBD">
            <w:pPr>
              <w:pStyle w:val="Heading3"/>
              <w:numPr>
                <w:ilvl w:val="0"/>
                <w:numId w:val="0"/>
              </w:numPr>
            </w:pPr>
            <w:r>
              <w:t xml:space="preserve">Alex J </w:t>
            </w:r>
            <w:proofErr w:type="spellStart"/>
            <w:r>
              <w:t>Dillhoff</w:t>
            </w:r>
            <w:proofErr w:type="spellEnd"/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F73011" w:rsidRDefault="00F73011" w:rsidP="006E7B3D">
      <w:pPr>
        <w:pStyle w:val="Text"/>
        <w:jc w:val="both"/>
      </w:pPr>
    </w:p>
    <w:p w:rsidR="00740D06" w:rsidRDefault="00740D06" w:rsidP="006E7B3D">
      <w:pPr>
        <w:pStyle w:val="Text"/>
        <w:jc w:val="both"/>
      </w:pPr>
    </w:p>
    <w:p w:rsidR="00740D06" w:rsidRDefault="00740D06" w:rsidP="006E7B3D">
      <w:pPr>
        <w:pStyle w:val="Text"/>
        <w:jc w:val="both"/>
      </w:pPr>
    </w:p>
    <w:p w:rsidR="006E7B3D" w:rsidRDefault="006E7B3D" w:rsidP="006E7B3D">
      <w:pPr>
        <w:pStyle w:val="Text"/>
        <w:numPr>
          <w:ilvl w:val="0"/>
          <w:numId w:val="3"/>
        </w:numPr>
        <w:jc w:val="both"/>
        <w:rPr>
          <w:b/>
          <w:bCs/>
        </w:rPr>
      </w:pPr>
      <w:r w:rsidRPr="006E7B3D">
        <w:rPr>
          <w:b/>
          <w:bCs/>
        </w:rPr>
        <w:t>Q-Learning and Policy Iteration on the Frozen Lake Environment</w:t>
      </w:r>
      <w:r>
        <w:rPr>
          <w:b/>
          <w:bCs/>
        </w:rPr>
        <w:t>:</w:t>
      </w:r>
    </w:p>
    <w:p w:rsidR="00D102DC" w:rsidRPr="00D102DC" w:rsidRDefault="0013233E" w:rsidP="00D102DC">
      <w:pPr>
        <w:pStyle w:val="Text"/>
        <w:numPr>
          <w:ilvl w:val="1"/>
          <w:numId w:val="11"/>
        </w:numPr>
        <w:jc w:val="both"/>
        <w:rPr>
          <w:bCs/>
        </w:rPr>
      </w:pPr>
      <w:r>
        <w:rPr>
          <w:bCs/>
        </w:rPr>
        <w:t>understood</w:t>
      </w:r>
      <w:r w:rsidR="00D102DC" w:rsidRPr="00D102DC">
        <w:rPr>
          <w:bCs/>
        </w:rPr>
        <w:t xml:space="preserve"> the Frozen Lake environment and its dynamics</w:t>
      </w:r>
      <w:r>
        <w:rPr>
          <w:bCs/>
        </w:rPr>
        <w:t xml:space="preserve"> from the gymnasium documentation.</w:t>
      </w:r>
    </w:p>
    <w:p w:rsidR="0013233E" w:rsidRPr="0013233E" w:rsidRDefault="0013233E" w:rsidP="0013233E">
      <w:pPr>
        <w:pStyle w:val="ListParagraph"/>
        <w:numPr>
          <w:ilvl w:val="1"/>
          <w:numId w:val="11"/>
        </w:numPr>
        <w:rPr>
          <w:bCs/>
          <w:sz w:val="28"/>
          <w:szCs w:val="28"/>
        </w:rPr>
      </w:pPr>
      <w:r w:rsidRPr="0013233E">
        <w:rPr>
          <w:bCs/>
          <w:sz w:val="28"/>
          <w:szCs w:val="28"/>
        </w:rPr>
        <w:t>Implement</w:t>
      </w:r>
      <w:r>
        <w:rPr>
          <w:bCs/>
          <w:sz w:val="28"/>
          <w:szCs w:val="28"/>
        </w:rPr>
        <w:t>ed</w:t>
      </w:r>
      <w:r w:rsidRPr="0013233E">
        <w:rPr>
          <w:bCs/>
          <w:sz w:val="28"/>
          <w:szCs w:val="28"/>
        </w:rPr>
        <w:t xml:space="preserve"> the Q-Learning algorithm using the </w:t>
      </w:r>
      <w:r>
        <w:rPr>
          <w:bCs/>
          <w:sz w:val="28"/>
          <w:szCs w:val="28"/>
        </w:rPr>
        <w:t>documentation</w:t>
      </w:r>
      <w:r w:rsidRPr="0013233E">
        <w:rPr>
          <w:bCs/>
          <w:sz w:val="28"/>
          <w:szCs w:val="28"/>
        </w:rPr>
        <w:t xml:space="preserve"> as a guide</w:t>
      </w:r>
      <w:r>
        <w:rPr>
          <w:bCs/>
          <w:sz w:val="28"/>
          <w:szCs w:val="28"/>
        </w:rPr>
        <w:t xml:space="preserve"> and plotted </w:t>
      </w:r>
      <w:r w:rsidRPr="0013233E">
        <w:rPr>
          <w:bCs/>
          <w:sz w:val="28"/>
          <w:szCs w:val="28"/>
        </w:rPr>
        <w:t>Average Steps Per Episode</w:t>
      </w:r>
      <w:r>
        <w:rPr>
          <w:bCs/>
          <w:sz w:val="28"/>
          <w:szCs w:val="28"/>
        </w:rPr>
        <w:t xml:space="preserve">, </w:t>
      </w:r>
      <w:r w:rsidRPr="0013233E">
        <w:rPr>
          <w:bCs/>
          <w:sz w:val="28"/>
          <w:szCs w:val="28"/>
        </w:rPr>
        <w:t>Average Rewards Over Episodes</w:t>
      </w:r>
      <w:r>
        <w:rPr>
          <w:bCs/>
          <w:sz w:val="28"/>
          <w:szCs w:val="28"/>
        </w:rPr>
        <w:t xml:space="preserve">, </w:t>
      </w:r>
      <w:r w:rsidRPr="0013233E">
        <w:rPr>
          <w:bCs/>
          <w:sz w:val="28"/>
          <w:szCs w:val="28"/>
        </w:rPr>
        <w:t>Cumulative Rewards Over Episodes</w:t>
      </w:r>
      <w:r>
        <w:rPr>
          <w:bCs/>
          <w:sz w:val="28"/>
          <w:szCs w:val="28"/>
        </w:rPr>
        <w:t>.</w:t>
      </w:r>
    </w:p>
    <w:p w:rsidR="006E7B3D" w:rsidRDefault="0013233E" w:rsidP="006E7B3D">
      <w:pPr>
        <w:pStyle w:val="Text"/>
        <w:numPr>
          <w:ilvl w:val="1"/>
          <w:numId w:val="11"/>
        </w:numPr>
        <w:jc w:val="both"/>
        <w:rPr>
          <w:bCs/>
        </w:rPr>
      </w:pPr>
      <w:r w:rsidRPr="0013233E">
        <w:rPr>
          <w:bCs/>
        </w:rPr>
        <w:t>Evaluate</w:t>
      </w:r>
      <w:r>
        <w:rPr>
          <w:bCs/>
        </w:rPr>
        <w:t xml:space="preserve">d </w:t>
      </w:r>
      <w:r w:rsidRPr="0013233E">
        <w:rPr>
          <w:bCs/>
        </w:rPr>
        <w:t xml:space="preserve">the performance of </w:t>
      </w:r>
      <w:r>
        <w:rPr>
          <w:bCs/>
        </w:rPr>
        <w:t xml:space="preserve">the </w:t>
      </w:r>
      <w:r w:rsidRPr="0013233E">
        <w:rPr>
          <w:bCs/>
        </w:rPr>
        <w:t xml:space="preserve">agent </w:t>
      </w:r>
      <w:r>
        <w:rPr>
          <w:bCs/>
        </w:rPr>
        <w:t xml:space="preserve">for 3 different values of each hyperparameter </w:t>
      </w:r>
      <w:r w:rsidRPr="0013233E">
        <w:rPr>
          <w:bCs/>
        </w:rPr>
        <w:t>and analyze</w:t>
      </w:r>
      <w:r>
        <w:rPr>
          <w:bCs/>
        </w:rPr>
        <w:t>d</w:t>
      </w:r>
      <w:r w:rsidRPr="0013233E">
        <w:rPr>
          <w:bCs/>
        </w:rPr>
        <w:t xml:space="preserve"> the impact of hyperparameters on the learning process.</w:t>
      </w:r>
    </w:p>
    <w:p w:rsidR="0013233E" w:rsidRDefault="0013233E" w:rsidP="0013233E">
      <w:pPr>
        <w:pStyle w:val="Text"/>
        <w:ind w:left="576"/>
        <w:jc w:val="both"/>
        <w:rPr>
          <w:bCs/>
        </w:rPr>
      </w:pPr>
      <w:proofErr w:type="spellStart"/>
      <w:r w:rsidRPr="0013233E">
        <w:rPr>
          <w:bCs/>
        </w:rPr>
        <w:t>alpha_values</w:t>
      </w:r>
      <w:proofErr w:type="spellEnd"/>
      <w:r w:rsidRPr="0013233E">
        <w:rPr>
          <w:bCs/>
        </w:rPr>
        <w:t xml:space="preserve"> = [0.1, 0.3, 0.5]</w:t>
      </w:r>
    </w:p>
    <w:p w:rsidR="0013233E" w:rsidRDefault="0013233E" w:rsidP="0013233E">
      <w:pPr>
        <w:pStyle w:val="Text"/>
        <w:ind w:left="576"/>
        <w:jc w:val="both"/>
        <w:rPr>
          <w:bCs/>
        </w:rPr>
      </w:pPr>
      <w:proofErr w:type="spellStart"/>
      <w:r w:rsidRPr="0013233E">
        <w:rPr>
          <w:bCs/>
        </w:rPr>
        <w:t>gamma_values</w:t>
      </w:r>
      <w:proofErr w:type="spellEnd"/>
      <w:r w:rsidRPr="0013233E">
        <w:rPr>
          <w:bCs/>
        </w:rPr>
        <w:t xml:space="preserve"> = [0.90, 0.95, 0.99]</w:t>
      </w:r>
    </w:p>
    <w:p w:rsidR="0013233E" w:rsidRDefault="0013233E" w:rsidP="0013233E">
      <w:pPr>
        <w:pStyle w:val="Text"/>
        <w:ind w:left="576"/>
        <w:jc w:val="both"/>
        <w:rPr>
          <w:bCs/>
        </w:rPr>
      </w:pPr>
      <w:proofErr w:type="spellStart"/>
      <w:r w:rsidRPr="0013233E">
        <w:rPr>
          <w:bCs/>
        </w:rPr>
        <w:t>epsilon_values</w:t>
      </w:r>
      <w:proofErr w:type="spellEnd"/>
      <w:r w:rsidRPr="0013233E">
        <w:rPr>
          <w:bCs/>
        </w:rPr>
        <w:t xml:space="preserve"> = [0.1, 0.3, 0.5]</w:t>
      </w:r>
    </w:p>
    <w:p w:rsidR="0013233E" w:rsidRDefault="0013233E" w:rsidP="00E242A7">
      <w:pPr>
        <w:pStyle w:val="Text"/>
        <w:numPr>
          <w:ilvl w:val="0"/>
          <w:numId w:val="19"/>
        </w:numPr>
        <w:jc w:val="both"/>
        <w:rPr>
          <w:bCs/>
        </w:rPr>
      </w:pPr>
      <w:r w:rsidRPr="0013233E">
        <w:rPr>
          <w:bCs/>
        </w:rPr>
        <w:t xml:space="preserve">Learning Rate (alpha): It controls how much the Q-values are updated in each iteration. </w:t>
      </w:r>
      <w:bookmarkStart w:id="0" w:name="_Hlk153314582"/>
      <w:r>
        <w:rPr>
          <w:bCs/>
        </w:rPr>
        <w:t xml:space="preserve">As the alpha value increased the success rate decreased. </w:t>
      </w:r>
      <w:bookmarkEnd w:id="0"/>
    </w:p>
    <w:p w:rsidR="0013233E" w:rsidRDefault="0013233E" w:rsidP="00747F09">
      <w:pPr>
        <w:pStyle w:val="Text"/>
        <w:numPr>
          <w:ilvl w:val="0"/>
          <w:numId w:val="19"/>
        </w:numPr>
        <w:jc w:val="both"/>
        <w:rPr>
          <w:bCs/>
        </w:rPr>
      </w:pPr>
      <w:r w:rsidRPr="0013233E">
        <w:rPr>
          <w:bCs/>
        </w:rPr>
        <w:t xml:space="preserve">Discount Factor (gamma): It determines the importance of future rewards. </w:t>
      </w:r>
      <w:r>
        <w:rPr>
          <w:bCs/>
        </w:rPr>
        <w:t xml:space="preserve">As the </w:t>
      </w:r>
      <w:r w:rsidR="00321C7C">
        <w:rPr>
          <w:bCs/>
        </w:rPr>
        <w:t>gamma</w:t>
      </w:r>
      <w:r>
        <w:rPr>
          <w:bCs/>
        </w:rPr>
        <w:t xml:space="preserve"> value increased the success rate </w:t>
      </w:r>
      <w:r>
        <w:rPr>
          <w:bCs/>
        </w:rPr>
        <w:t>increased</w:t>
      </w:r>
      <w:r>
        <w:rPr>
          <w:bCs/>
        </w:rPr>
        <w:t xml:space="preserve">. </w:t>
      </w:r>
    </w:p>
    <w:p w:rsidR="0013233E" w:rsidRDefault="0013233E" w:rsidP="0013233E">
      <w:pPr>
        <w:pStyle w:val="Text"/>
        <w:numPr>
          <w:ilvl w:val="0"/>
          <w:numId w:val="19"/>
        </w:numPr>
        <w:jc w:val="both"/>
        <w:rPr>
          <w:bCs/>
        </w:rPr>
      </w:pPr>
      <w:r w:rsidRPr="0013233E">
        <w:rPr>
          <w:bCs/>
        </w:rPr>
        <w:t xml:space="preserve">Exploration Rate (epsilon): It balances exploration and exploitation. </w:t>
      </w:r>
      <w:r>
        <w:rPr>
          <w:bCs/>
        </w:rPr>
        <w:t xml:space="preserve">As the </w:t>
      </w:r>
      <w:r w:rsidR="00321C7C">
        <w:rPr>
          <w:bCs/>
        </w:rPr>
        <w:t>epsilon</w:t>
      </w:r>
      <w:r>
        <w:rPr>
          <w:bCs/>
        </w:rPr>
        <w:t xml:space="preserve"> value increased the success rate decreased.</w:t>
      </w:r>
    </w:p>
    <w:p w:rsidR="00321C7C" w:rsidRPr="0013233E" w:rsidRDefault="00321C7C" w:rsidP="00321C7C">
      <w:pPr>
        <w:pStyle w:val="Text"/>
        <w:ind w:left="720"/>
        <w:jc w:val="both"/>
        <w:rPr>
          <w:bCs/>
        </w:rPr>
      </w:pPr>
    </w:p>
    <w:p w:rsidR="006E7B3D" w:rsidRPr="00321C7C" w:rsidRDefault="00321C7C" w:rsidP="00321C7C">
      <w:pPr>
        <w:pStyle w:val="ListParagraph"/>
        <w:numPr>
          <w:ilvl w:val="1"/>
          <w:numId w:val="11"/>
        </w:numPr>
        <w:rPr>
          <w:bCs/>
          <w:sz w:val="28"/>
          <w:szCs w:val="28"/>
        </w:rPr>
      </w:pPr>
      <w:r w:rsidRPr="00321C7C">
        <w:rPr>
          <w:bCs/>
          <w:sz w:val="28"/>
          <w:szCs w:val="28"/>
        </w:rPr>
        <w:t>Implement</w:t>
      </w:r>
      <w:r>
        <w:rPr>
          <w:bCs/>
          <w:sz w:val="28"/>
          <w:szCs w:val="28"/>
        </w:rPr>
        <w:t>ed</w:t>
      </w:r>
      <w:r w:rsidRPr="00321C7C">
        <w:rPr>
          <w:bCs/>
          <w:sz w:val="28"/>
          <w:szCs w:val="28"/>
        </w:rPr>
        <w:t xml:space="preserve"> the policy iteration algorithm and compare</w:t>
      </w:r>
      <w:r>
        <w:rPr>
          <w:bCs/>
          <w:sz w:val="28"/>
          <w:szCs w:val="28"/>
        </w:rPr>
        <w:t>d</w:t>
      </w:r>
      <w:r w:rsidRPr="00321C7C">
        <w:rPr>
          <w:bCs/>
          <w:sz w:val="28"/>
          <w:szCs w:val="28"/>
        </w:rPr>
        <w:t xml:space="preserve"> its performance to Q-Learning.</w:t>
      </w:r>
    </w:p>
    <w:p w:rsidR="006E7B3D" w:rsidRPr="006E7B3D" w:rsidRDefault="006E7B3D" w:rsidP="006E7B3D">
      <w:pPr>
        <w:pStyle w:val="Text"/>
        <w:ind w:left="360"/>
        <w:jc w:val="both"/>
        <w:rPr>
          <w:b/>
          <w:bCs/>
        </w:rPr>
      </w:pPr>
    </w:p>
    <w:p w:rsidR="00BC3DC0" w:rsidRDefault="00BC3DC0" w:rsidP="006E7B3D">
      <w:pPr>
        <w:pStyle w:val="Text"/>
        <w:jc w:val="both"/>
      </w:pPr>
    </w:p>
    <w:p w:rsidR="00BC3DC0" w:rsidRDefault="00BC3DC0" w:rsidP="006E7B3D">
      <w:pPr>
        <w:pStyle w:val="Text"/>
        <w:jc w:val="both"/>
      </w:pPr>
    </w:p>
    <w:p w:rsidR="006E7B3D" w:rsidRDefault="006E7B3D" w:rsidP="006E7B3D">
      <w:pPr>
        <w:pStyle w:val="Text"/>
        <w:numPr>
          <w:ilvl w:val="0"/>
          <w:numId w:val="3"/>
        </w:numPr>
        <w:jc w:val="both"/>
        <w:rPr>
          <w:b/>
          <w:bCs/>
        </w:rPr>
      </w:pPr>
      <w:r w:rsidRPr="006E7B3D">
        <w:rPr>
          <w:b/>
          <w:bCs/>
        </w:rPr>
        <w:t>Proximal Policy Optimization on an Atari Game Environment</w:t>
      </w:r>
      <w:r>
        <w:rPr>
          <w:b/>
          <w:bCs/>
        </w:rPr>
        <w:t>:</w:t>
      </w:r>
    </w:p>
    <w:p w:rsidR="00BE41C7" w:rsidRDefault="00881BBD" w:rsidP="00BE41C7">
      <w:pPr>
        <w:pStyle w:val="Text"/>
        <w:numPr>
          <w:ilvl w:val="1"/>
          <w:numId w:val="3"/>
        </w:numPr>
        <w:rPr>
          <w:bCs/>
        </w:rPr>
      </w:pPr>
      <w:r>
        <w:rPr>
          <w:bCs/>
        </w:rPr>
        <w:t>Tried to i</w:t>
      </w:r>
      <w:r w:rsidR="00B95EA7">
        <w:rPr>
          <w:bCs/>
        </w:rPr>
        <w:t xml:space="preserve">mplement q-learning algorithm on </w:t>
      </w:r>
      <w:r w:rsidR="00BE41C7">
        <w:rPr>
          <w:bCs/>
        </w:rPr>
        <w:t xml:space="preserve">Pong and </w:t>
      </w:r>
      <w:proofErr w:type="spellStart"/>
      <w:r w:rsidR="00BE41C7">
        <w:rPr>
          <w:bCs/>
        </w:rPr>
        <w:t>CartPole</w:t>
      </w:r>
      <w:proofErr w:type="spellEnd"/>
    </w:p>
    <w:p w:rsidR="00BE41C7" w:rsidRPr="00BE41C7" w:rsidRDefault="00881BBD" w:rsidP="00BE41C7">
      <w:pPr>
        <w:pStyle w:val="Text"/>
        <w:numPr>
          <w:ilvl w:val="1"/>
          <w:numId w:val="3"/>
        </w:numPr>
        <w:rPr>
          <w:bCs/>
        </w:rPr>
      </w:pPr>
      <w:r>
        <w:rPr>
          <w:bCs/>
        </w:rPr>
        <w:t>Tried to i</w:t>
      </w:r>
      <w:r w:rsidR="00BE41C7">
        <w:rPr>
          <w:bCs/>
        </w:rPr>
        <w:t xml:space="preserve">mplemented PPO </w:t>
      </w:r>
      <w:r w:rsidR="002B0768">
        <w:rPr>
          <w:bCs/>
        </w:rPr>
        <w:t xml:space="preserve">on </w:t>
      </w:r>
      <w:r w:rsidR="008A1F40">
        <w:rPr>
          <w:bCs/>
        </w:rPr>
        <w:t xml:space="preserve">Pong and </w:t>
      </w:r>
      <w:proofErr w:type="spellStart"/>
      <w:r w:rsidR="008A1F40">
        <w:rPr>
          <w:bCs/>
        </w:rPr>
        <w:t>CartPole</w:t>
      </w:r>
      <w:proofErr w:type="spellEnd"/>
      <w:r w:rsidR="008A1F40">
        <w:rPr>
          <w:bCs/>
        </w:rPr>
        <w:t>(after referring to a few cited online sources I could implement on CartPole)</w:t>
      </w:r>
      <w:bookmarkStart w:id="1" w:name="_GoBack"/>
      <w:bookmarkEnd w:id="1"/>
    </w:p>
    <w:p w:rsidR="006E7B3D" w:rsidRDefault="006E7B3D" w:rsidP="006E7B3D">
      <w:pPr>
        <w:pStyle w:val="Text"/>
        <w:ind w:left="360"/>
        <w:jc w:val="both"/>
        <w:rPr>
          <w:bCs/>
        </w:rPr>
      </w:pPr>
    </w:p>
    <w:p w:rsidR="006E7B3D" w:rsidRPr="006E7B3D" w:rsidRDefault="006E7B3D" w:rsidP="006E7B3D">
      <w:pPr>
        <w:pStyle w:val="Text"/>
        <w:ind w:left="360"/>
        <w:jc w:val="both"/>
        <w:rPr>
          <w:bCs/>
        </w:rPr>
      </w:pPr>
    </w:p>
    <w:p w:rsidR="0048120C" w:rsidRDefault="0048120C"/>
    <w:p w:rsidR="00881BBD" w:rsidRDefault="00881BBD"/>
    <w:p w:rsidR="00881BBD" w:rsidRDefault="00881BBD">
      <w:r>
        <w:t>REFERENCES:</w:t>
      </w:r>
    </w:p>
    <w:p w:rsidR="00881BBD" w:rsidRDefault="00881BBD" w:rsidP="00881BBD">
      <w:pPr>
        <w:pStyle w:val="ListParagraph"/>
        <w:numPr>
          <w:ilvl w:val="0"/>
          <w:numId w:val="20"/>
        </w:numPr>
      </w:pPr>
      <w:hyperlink r:id="rId11" w:history="1">
        <w:r w:rsidRPr="00F237AD">
          <w:rPr>
            <w:rStyle w:val="Hyperlink"/>
          </w:rPr>
          <w:t>https://medium.com/@shogulomkurganov73/atari-games-with-proximal-policy-optimization-ed28c7fafa3f</w:t>
        </w:r>
      </w:hyperlink>
    </w:p>
    <w:p w:rsidR="00881BBD" w:rsidRDefault="00881BBD" w:rsidP="00881BBD">
      <w:pPr>
        <w:pStyle w:val="ListParagraph"/>
        <w:numPr>
          <w:ilvl w:val="0"/>
          <w:numId w:val="20"/>
        </w:numPr>
      </w:pPr>
      <w:hyperlink r:id="rId12" w:history="1">
        <w:r w:rsidRPr="00F237AD">
          <w:rPr>
            <w:rStyle w:val="Hyperlink"/>
          </w:rPr>
          <w:t>https://stable-baselines3.readthedocs.io/en/master/modules/ppo.html</w:t>
        </w:r>
      </w:hyperlink>
    </w:p>
    <w:p w:rsidR="00881BBD" w:rsidRDefault="00881BBD" w:rsidP="00881BBD">
      <w:pPr>
        <w:pStyle w:val="ListParagraph"/>
        <w:numPr>
          <w:ilvl w:val="0"/>
          <w:numId w:val="20"/>
        </w:numPr>
      </w:pPr>
      <w:hyperlink r:id="rId13" w:history="1">
        <w:r w:rsidRPr="00F237AD">
          <w:rPr>
            <w:rStyle w:val="Hyperlink"/>
          </w:rPr>
          <w:t>https://github.com/vwxyzjn/ppo-implementation-details/blob/main/ppo_atari.py</w:t>
        </w:r>
      </w:hyperlink>
    </w:p>
    <w:p w:rsidR="00881BBD" w:rsidRDefault="00881BBD" w:rsidP="00881BBD">
      <w:pPr>
        <w:pStyle w:val="ListParagraph"/>
        <w:numPr>
          <w:ilvl w:val="0"/>
          <w:numId w:val="20"/>
        </w:numPr>
      </w:pPr>
      <w:hyperlink r:id="rId14" w:history="1">
        <w:r w:rsidRPr="00F237AD">
          <w:rPr>
            <w:rStyle w:val="Hyperlink"/>
          </w:rPr>
          <w:t>https://www.youtube.com/watch?v=05RMTj-2K_Y</w:t>
        </w:r>
      </w:hyperlink>
    </w:p>
    <w:p w:rsidR="00881BBD" w:rsidRDefault="00881BBD" w:rsidP="00881BBD">
      <w:pPr>
        <w:pStyle w:val="ListParagraph"/>
        <w:numPr>
          <w:ilvl w:val="0"/>
          <w:numId w:val="20"/>
        </w:numPr>
      </w:pPr>
      <w:hyperlink r:id="rId15" w:history="1">
        <w:r w:rsidRPr="00F237AD">
          <w:rPr>
            <w:rStyle w:val="Hyperlink"/>
          </w:rPr>
          <w:t>https://towardsdatascience.com/a-graphic-guide-to-implementing-ppo-for-atari-games-5740ccbe3fbc</w:t>
        </w:r>
      </w:hyperlink>
    </w:p>
    <w:p w:rsidR="00881BBD" w:rsidRDefault="00881BBD" w:rsidP="00881BBD">
      <w:pPr>
        <w:pStyle w:val="ListParagraph"/>
      </w:pPr>
    </w:p>
    <w:sectPr w:rsidR="00881BBD" w:rsidSect="00E74B29">
      <w:footerReference w:type="even" r:id="rId16"/>
      <w:footerReference w:type="default" r:id="rId17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6DC5" w:rsidRDefault="00536DC5" w:rsidP="00E74B29">
      <w:r>
        <w:separator/>
      </w:r>
    </w:p>
  </w:endnote>
  <w:endnote w:type="continuationSeparator" w:id="0">
    <w:p w:rsidR="00536DC5" w:rsidRDefault="00536DC5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4F20CE" w:rsidRDefault="004F20CE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4F20CE" w:rsidRDefault="004F20CE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0CE" w:rsidRDefault="004F20CE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4F20CE" w:rsidTr="006709F1">
      <w:tc>
        <w:tcPr>
          <w:tcW w:w="1079" w:type="dxa"/>
        </w:tcPr>
        <w:p w:rsidR="004F20CE" w:rsidRPr="00E74B29" w:rsidRDefault="004F20CE" w:rsidP="006709F1">
          <w:pPr>
            <w:pStyle w:val="Footer"/>
          </w:pPr>
        </w:p>
      </w:tc>
      <w:tc>
        <w:tcPr>
          <w:tcW w:w="5395" w:type="dxa"/>
        </w:tcPr>
        <w:p w:rsidR="004F20CE" w:rsidRPr="00874FE7" w:rsidRDefault="00536DC5" w:rsidP="006709F1">
          <w:pPr>
            <w:pStyle w:val="Footer"/>
          </w:pPr>
          <w:sdt>
            <w:sdtPr>
              <w:id w:val="707152945"/>
              <w:placeholder>
                <w:docPart w:val="E100BF4F467F4C0ABD2CF3E76BC46A89"/>
              </w:placeholder>
              <w:temporary/>
              <w:showingPlcHdr/>
              <w15:appearance w15:val="hidden"/>
            </w:sdtPr>
            <w:sdtEndPr/>
            <w:sdtContent>
              <w:r w:rsidR="004F20CE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4F20CE" w:rsidRPr="00E74B29" w:rsidRDefault="004F20CE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4F20CE" w:rsidRPr="00E74B29" w:rsidRDefault="004F20CE" w:rsidP="006709F1">
          <w:pPr>
            <w:pStyle w:val="Footer"/>
          </w:pPr>
        </w:p>
      </w:tc>
    </w:tr>
  </w:tbl>
  <w:p w:rsidR="004F20CE" w:rsidRDefault="004F20CE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6DC5" w:rsidRDefault="00536DC5" w:rsidP="00E74B29">
      <w:r>
        <w:separator/>
      </w:r>
    </w:p>
  </w:footnote>
  <w:footnote w:type="continuationSeparator" w:id="0">
    <w:p w:rsidR="00536DC5" w:rsidRDefault="00536DC5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6BC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B1F490C"/>
    <w:multiLevelType w:val="hybridMultilevel"/>
    <w:tmpl w:val="23246FC2"/>
    <w:lvl w:ilvl="0" w:tplc="0409000F">
      <w:start w:val="1"/>
      <w:numFmt w:val="decimal"/>
      <w:lvlText w:val="%1."/>
      <w:lvlJc w:val="left"/>
      <w:pPr>
        <w:ind w:left="2505" w:hanging="360"/>
      </w:pPr>
    </w:lvl>
    <w:lvl w:ilvl="1" w:tplc="04090019" w:tentative="1">
      <w:start w:val="1"/>
      <w:numFmt w:val="lowerLetter"/>
      <w:lvlText w:val="%2."/>
      <w:lvlJc w:val="left"/>
      <w:pPr>
        <w:ind w:left="3225" w:hanging="360"/>
      </w:pPr>
    </w:lvl>
    <w:lvl w:ilvl="2" w:tplc="0409001B" w:tentative="1">
      <w:start w:val="1"/>
      <w:numFmt w:val="lowerRoman"/>
      <w:lvlText w:val="%3."/>
      <w:lvlJc w:val="right"/>
      <w:pPr>
        <w:ind w:left="3945" w:hanging="180"/>
      </w:pPr>
    </w:lvl>
    <w:lvl w:ilvl="3" w:tplc="0409000F" w:tentative="1">
      <w:start w:val="1"/>
      <w:numFmt w:val="decimal"/>
      <w:lvlText w:val="%4."/>
      <w:lvlJc w:val="left"/>
      <w:pPr>
        <w:ind w:left="4665" w:hanging="360"/>
      </w:pPr>
    </w:lvl>
    <w:lvl w:ilvl="4" w:tplc="04090019" w:tentative="1">
      <w:start w:val="1"/>
      <w:numFmt w:val="lowerLetter"/>
      <w:lvlText w:val="%5."/>
      <w:lvlJc w:val="left"/>
      <w:pPr>
        <w:ind w:left="5385" w:hanging="360"/>
      </w:pPr>
    </w:lvl>
    <w:lvl w:ilvl="5" w:tplc="0409001B" w:tentative="1">
      <w:start w:val="1"/>
      <w:numFmt w:val="lowerRoman"/>
      <w:lvlText w:val="%6."/>
      <w:lvlJc w:val="right"/>
      <w:pPr>
        <w:ind w:left="6105" w:hanging="180"/>
      </w:pPr>
    </w:lvl>
    <w:lvl w:ilvl="6" w:tplc="0409000F" w:tentative="1">
      <w:start w:val="1"/>
      <w:numFmt w:val="decimal"/>
      <w:lvlText w:val="%7."/>
      <w:lvlJc w:val="left"/>
      <w:pPr>
        <w:ind w:left="6825" w:hanging="360"/>
      </w:pPr>
    </w:lvl>
    <w:lvl w:ilvl="7" w:tplc="04090019" w:tentative="1">
      <w:start w:val="1"/>
      <w:numFmt w:val="lowerLetter"/>
      <w:lvlText w:val="%8."/>
      <w:lvlJc w:val="left"/>
      <w:pPr>
        <w:ind w:left="7545" w:hanging="360"/>
      </w:pPr>
    </w:lvl>
    <w:lvl w:ilvl="8" w:tplc="0409001B" w:tentative="1">
      <w:start w:val="1"/>
      <w:numFmt w:val="lowerRoman"/>
      <w:lvlText w:val="%9."/>
      <w:lvlJc w:val="right"/>
      <w:pPr>
        <w:ind w:left="8265" w:hanging="180"/>
      </w:pPr>
    </w:lvl>
  </w:abstractNum>
  <w:abstractNum w:abstractNumId="2" w15:restartNumberingAfterBreak="0">
    <w:nsid w:val="13403C43"/>
    <w:multiLevelType w:val="multilevel"/>
    <w:tmpl w:val="288AA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5047AF"/>
    <w:multiLevelType w:val="hybridMultilevel"/>
    <w:tmpl w:val="CCEC0A4E"/>
    <w:lvl w:ilvl="0" w:tplc="D2665462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C7D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3159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280E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914AF3"/>
    <w:multiLevelType w:val="hybridMultilevel"/>
    <w:tmpl w:val="E8EA193E"/>
    <w:lvl w:ilvl="0" w:tplc="D266546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A37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C84D61"/>
    <w:multiLevelType w:val="multilevel"/>
    <w:tmpl w:val="8B6295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1" w15:restartNumberingAfterBreak="0">
    <w:nsid w:val="4E682FC0"/>
    <w:multiLevelType w:val="hybridMultilevel"/>
    <w:tmpl w:val="14EAC7E8"/>
    <w:lvl w:ilvl="0" w:tplc="D266546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0187DC8"/>
    <w:multiLevelType w:val="multilevel"/>
    <w:tmpl w:val="B9986D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3" w15:restartNumberingAfterBreak="0">
    <w:nsid w:val="5D31798E"/>
    <w:multiLevelType w:val="multilevel"/>
    <w:tmpl w:val="1CA6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0724C22"/>
    <w:multiLevelType w:val="hybridMultilevel"/>
    <w:tmpl w:val="08E6A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D923BE"/>
    <w:multiLevelType w:val="hybridMultilevel"/>
    <w:tmpl w:val="E6083E42"/>
    <w:lvl w:ilvl="0" w:tplc="D266546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B7A65"/>
    <w:multiLevelType w:val="multilevel"/>
    <w:tmpl w:val="1CA6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E616034"/>
    <w:multiLevelType w:val="multilevel"/>
    <w:tmpl w:val="6204B2F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2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079108E"/>
    <w:multiLevelType w:val="hybridMultilevel"/>
    <w:tmpl w:val="B07C1098"/>
    <w:lvl w:ilvl="0" w:tplc="D2665462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A321E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12"/>
  </w:num>
  <w:num w:numId="4">
    <w:abstractNumId w:val="14"/>
  </w:num>
  <w:num w:numId="5">
    <w:abstractNumId w:val="11"/>
  </w:num>
  <w:num w:numId="6">
    <w:abstractNumId w:val="10"/>
  </w:num>
  <w:num w:numId="7">
    <w:abstractNumId w:val="9"/>
  </w:num>
  <w:num w:numId="8">
    <w:abstractNumId w:val="19"/>
  </w:num>
  <w:num w:numId="9">
    <w:abstractNumId w:val="7"/>
  </w:num>
  <w:num w:numId="10">
    <w:abstractNumId w:val="6"/>
  </w:num>
  <w:num w:numId="11">
    <w:abstractNumId w:val="0"/>
  </w:num>
  <w:num w:numId="12">
    <w:abstractNumId w:val="5"/>
  </w:num>
  <w:num w:numId="13">
    <w:abstractNumId w:val="17"/>
  </w:num>
  <w:num w:numId="14">
    <w:abstractNumId w:val="3"/>
  </w:num>
  <w:num w:numId="15">
    <w:abstractNumId w:val="18"/>
  </w:num>
  <w:num w:numId="16">
    <w:abstractNumId w:val="15"/>
  </w:num>
  <w:num w:numId="17">
    <w:abstractNumId w:val="8"/>
  </w:num>
  <w:num w:numId="18">
    <w:abstractNumId w:val="2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6F6"/>
    <w:rsid w:val="00086FA5"/>
    <w:rsid w:val="000E4641"/>
    <w:rsid w:val="00116365"/>
    <w:rsid w:val="0013233E"/>
    <w:rsid w:val="00151F66"/>
    <w:rsid w:val="00177F8D"/>
    <w:rsid w:val="00185F4A"/>
    <w:rsid w:val="001907FC"/>
    <w:rsid w:val="0019238A"/>
    <w:rsid w:val="001B6DA2"/>
    <w:rsid w:val="001D419D"/>
    <w:rsid w:val="0021054A"/>
    <w:rsid w:val="002A5357"/>
    <w:rsid w:val="002B0768"/>
    <w:rsid w:val="002D2200"/>
    <w:rsid w:val="00321C7C"/>
    <w:rsid w:val="0040564B"/>
    <w:rsid w:val="0048120C"/>
    <w:rsid w:val="004909D9"/>
    <w:rsid w:val="004F20CE"/>
    <w:rsid w:val="00521481"/>
    <w:rsid w:val="00536DC5"/>
    <w:rsid w:val="005B75CD"/>
    <w:rsid w:val="005E1ED0"/>
    <w:rsid w:val="005F196D"/>
    <w:rsid w:val="006467A0"/>
    <w:rsid w:val="00665110"/>
    <w:rsid w:val="006709F1"/>
    <w:rsid w:val="006A278C"/>
    <w:rsid w:val="006B1376"/>
    <w:rsid w:val="006C60E6"/>
    <w:rsid w:val="006E7B3D"/>
    <w:rsid w:val="00740D06"/>
    <w:rsid w:val="00837914"/>
    <w:rsid w:val="0084553E"/>
    <w:rsid w:val="00874FE7"/>
    <w:rsid w:val="00881BBD"/>
    <w:rsid w:val="008A1F40"/>
    <w:rsid w:val="00952F7D"/>
    <w:rsid w:val="0095496A"/>
    <w:rsid w:val="0096176E"/>
    <w:rsid w:val="0096510F"/>
    <w:rsid w:val="009A38BA"/>
    <w:rsid w:val="009B16F6"/>
    <w:rsid w:val="009F36D6"/>
    <w:rsid w:val="00A812AB"/>
    <w:rsid w:val="00B43E11"/>
    <w:rsid w:val="00B76DFE"/>
    <w:rsid w:val="00B95EA7"/>
    <w:rsid w:val="00BC3DC0"/>
    <w:rsid w:val="00BE0A68"/>
    <w:rsid w:val="00BE41C7"/>
    <w:rsid w:val="00C03D9D"/>
    <w:rsid w:val="00C62430"/>
    <w:rsid w:val="00C755AB"/>
    <w:rsid w:val="00C86CDA"/>
    <w:rsid w:val="00CB1489"/>
    <w:rsid w:val="00CE26BC"/>
    <w:rsid w:val="00D102DC"/>
    <w:rsid w:val="00D43125"/>
    <w:rsid w:val="00D66A3A"/>
    <w:rsid w:val="00D91577"/>
    <w:rsid w:val="00DF198B"/>
    <w:rsid w:val="00E74B29"/>
    <w:rsid w:val="00EB7380"/>
    <w:rsid w:val="00F34042"/>
    <w:rsid w:val="00F50791"/>
    <w:rsid w:val="00F73011"/>
    <w:rsid w:val="00FB2F1A"/>
    <w:rsid w:val="00FB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2AB5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numPr>
        <w:numId w:val="13"/>
      </w:num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numPr>
        <w:ilvl w:val="1"/>
        <w:numId w:val="13"/>
      </w:num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numPr>
        <w:ilvl w:val="2"/>
      </w:num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numPr>
        <w:ilvl w:val="3"/>
        <w:numId w:val="13"/>
      </w:num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numPr>
        <w:ilvl w:val="4"/>
        <w:numId w:val="13"/>
      </w:num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6E7B3D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23303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6E7B3D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33032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6E7B3D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6E7B3D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4F20CE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6E7B3D"/>
    <w:rPr>
      <w:rFonts w:asciiTheme="majorHAnsi" w:eastAsiaTheme="majorEastAsia" w:hAnsiTheme="majorHAnsi" w:cstheme="majorBidi"/>
      <w:color w:val="23303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B3D"/>
    <w:rPr>
      <w:rFonts w:asciiTheme="majorHAnsi" w:eastAsiaTheme="majorEastAsia" w:hAnsiTheme="majorHAnsi" w:cstheme="majorBidi"/>
      <w:i/>
      <w:iCs/>
      <w:color w:val="233032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B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B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semiHidden/>
    <w:rsid w:val="00881B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1B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3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7535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2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4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75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329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6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03496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400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339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000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273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284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8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29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9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1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8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68904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72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63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45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84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00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3979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1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01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504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73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801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vwxyzjn/ppo-implementation-details/blob/main/ppo_atari.py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stable-baselines3.readthedocs.io/en/master/modules/ppo.html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medium.com/@shogulomkurganov73/atari-games-with-proximal-policy-optimization-ed28c7fafa3f" TargetMode="External"/><Relationship Id="rId5" Type="http://schemas.openxmlformats.org/officeDocument/2006/relationships/styles" Target="styles.xml"/><Relationship Id="rId15" Type="http://schemas.openxmlformats.org/officeDocument/2006/relationships/hyperlink" Target="https://towardsdatascience.com/a-graphic-guide-to-implementing-ppo-for-atari-games-5740ccbe3fbc" TargetMode="External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watch?v=05RMTj-2K_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6C0BB1103124565AB19450380A65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B5BA4-F7A1-4A5D-844B-093A564FCED9}"/>
      </w:docPartPr>
      <w:docPartBody>
        <w:p w:rsidR="00532567" w:rsidRDefault="00532567">
          <w:pPr>
            <w:pStyle w:val="16C0BB1103124565AB19450380A65425"/>
          </w:pPr>
          <w:r w:rsidRPr="00DF198B">
            <w:t>—</w:t>
          </w:r>
        </w:p>
      </w:docPartBody>
    </w:docPart>
    <w:docPart>
      <w:docPartPr>
        <w:name w:val="5E109BF78BA24C3BB59A8A472710CB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84A91-6E93-450E-B745-31BFC3583345}"/>
      </w:docPartPr>
      <w:docPartBody>
        <w:p w:rsidR="00532567" w:rsidRDefault="00532567">
          <w:pPr>
            <w:pStyle w:val="5E109BF78BA24C3BB59A8A472710CB9A"/>
          </w:pPr>
          <w:r w:rsidRPr="00DF198B">
            <w:t>—</w:t>
          </w:r>
        </w:p>
      </w:docPartBody>
    </w:docPart>
    <w:docPart>
      <w:docPartPr>
        <w:name w:val="E100BF4F467F4C0ABD2CF3E76BC46A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FC93E-95D0-4F65-B5EE-CB3B6F8F3149}"/>
      </w:docPartPr>
      <w:docPartBody>
        <w:p w:rsidR="00532567" w:rsidRDefault="00532567">
          <w:pPr>
            <w:pStyle w:val="E100BF4F467F4C0ABD2CF3E76BC46A89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567"/>
    <w:rsid w:val="00532567"/>
    <w:rsid w:val="00657BD1"/>
    <w:rsid w:val="00A36F3B"/>
    <w:rsid w:val="00B7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875A16A9C5482B8B6AF7773A559A87">
    <w:name w:val="F9875A16A9C5482B8B6AF7773A559A87"/>
  </w:style>
  <w:style w:type="paragraph" w:customStyle="1" w:styleId="E29DB9DDFC29429A91CE0473507EC3FA">
    <w:name w:val="E29DB9DDFC29429A91CE0473507EC3FA"/>
  </w:style>
  <w:style w:type="paragraph" w:customStyle="1" w:styleId="A14F243F77AE4384AA4170EFD25DA2A1">
    <w:name w:val="A14F243F77AE4384AA4170EFD25DA2A1"/>
  </w:style>
  <w:style w:type="paragraph" w:customStyle="1" w:styleId="16C0BB1103124565AB19450380A65425">
    <w:name w:val="16C0BB1103124565AB19450380A65425"/>
  </w:style>
  <w:style w:type="paragraph" w:customStyle="1" w:styleId="4C53C3A903BE4A5EB44723E1CFC5603F">
    <w:name w:val="4C53C3A903BE4A5EB44723E1CFC5603F"/>
  </w:style>
  <w:style w:type="paragraph" w:customStyle="1" w:styleId="5E109BF78BA24C3BB59A8A472710CB9A">
    <w:name w:val="5E109BF78BA24C3BB59A8A472710CB9A"/>
  </w:style>
  <w:style w:type="paragraph" w:customStyle="1" w:styleId="B8368E5991F449B084E642AB0A931C7D">
    <w:name w:val="B8368E5991F449B084E642AB0A931C7D"/>
  </w:style>
  <w:style w:type="paragraph" w:customStyle="1" w:styleId="84002DC82BBA4D2D85D5321A5B58C6AD">
    <w:name w:val="84002DC82BBA4D2D85D5321A5B58C6AD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1440BD91A02D4626BAC12A2371D6B624">
    <w:name w:val="1440BD91A02D4626BAC12A2371D6B624"/>
  </w:style>
  <w:style w:type="paragraph" w:customStyle="1" w:styleId="684C1E6FE38A49DABA031BB391F94250">
    <w:name w:val="684C1E6FE38A49DABA031BB391F94250"/>
  </w:style>
  <w:style w:type="paragraph" w:customStyle="1" w:styleId="BEE4DD9B0C804430BBE6A7D6FFAAB7A8">
    <w:name w:val="BEE4DD9B0C804430BBE6A7D6FFAAB7A8"/>
  </w:style>
  <w:style w:type="paragraph" w:customStyle="1" w:styleId="224948858E224A248AD26BADDEE896D2">
    <w:name w:val="224948858E224A248AD26BADDEE896D2"/>
  </w:style>
  <w:style w:type="paragraph" w:customStyle="1" w:styleId="98EC745BE1AA435B9B271BF5F7CAABB8">
    <w:name w:val="98EC745BE1AA435B9B271BF5F7CAABB8"/>
  </w:style>
  <w:style w:type="paragraph" w:customStyle="1" w:styleId="18A2B7D4ACF44776AA64E1BA8C4A2AB8">
    <w:name w:val="18A2B7D4ACF44776AA64E1BA8C4A2AB8"/>
  </w:style>
  <w:style w:type="paragraph" w:customStyle="1" w:styleId="0C201A1D4862473FA5987135CA02428F">
    <w:name w:val="0C201A1D4862473FA5987135CA02428F"/>
  </w:style>
  <w:style w:type="paragraph" w:customStyle="1" w:styleId="E100BF4F467F4C0ABD2CF3E76BC46A89">
    <w:name w:val="E100BF4F467F4C0ABD2CF3E76BC46A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3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2023-12-13T05:24:00Z</dcterms:created>
  <dcterms:modified xsi:type="dcterms:W3CDTF">2023-12-13T05:48:00Z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